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5000" w:type="pct"/>
        <w:tblLook w:val="0480" w:firstRow="0" w:lastRow="0" w:firstColumn="1" w:lastColumn="0" w:noHBand="0" w:noVBand="1"/>
      </w:tblPr>
      <w:tblGrid>
        <w:gridCol w:w="6047"/>
        <w:gridCol w:w="818"/>
        <w:gridCol w:w="3025"/>
      </w:tblGrid>
      <w:tr w:rsidR="002E4AFC" w:rsidRPr="002E4AFC" w14:paraId="033FC794" w14:textId="77777777" w:rsidTr="001A65C5">
        <w:trPr>
          <w:trHeight w:val="2178"/>
        </w:trPr>
        <w:tc>
          <w:tcPr>
            <w:tcW w:w="6865" w:type="dxa"/>
            <w:gridSpan w:val="2"/>
          </w:tcPr>
          <w:p w14:paraId="722E34AA" w14:textId="77777777" w:rsidR="002E4AFC" w:rsidRDefault="003F25DB" w:rsidP="001A65C5">
            <w:pPr>
              <w:pStyle w:val="Title"/>
            </w:pPr>
            <w:r>
              <w:t xml:space="preserve">YASHASWINI </w:t>
            </w:r>
            <w:r w:rsidR="002E4AFC" w:rsidRPr="002E4AFC">
              <w:br/>
            </w:r>
            <w:r>
              <w:t>N L</w:t>
            </w:r>
          </w:p>
          <w:p w14:paraId="0E3FD2A5" w14:textId="58CEB7A3" w:rsidR="003F25DB" w:rsidRPr="003F25DB" w:rsidRDefault="003F25DB" w:rsidP="001A65C5">
            <w:r>
              <w:t>SOFTWARE ENGINEER</w:t>
            </w:r>
          </w:p>
        </w:tc>
        <w:tc>
          <w:tcPr>
            <w:tcW w:w="3025" w:type="dxa"/>
            <w:vMerge w:val="restart"/>
            <w:vAlign w:val="bottom"/>
          </w:tcPr>
          <w:p w14:paraId="4180BF82" w14:textId="551BC2E0" w:rsidR="002E4AFC" w:rsidRPr="002E4AFC" w:rsidRDefault="002E4AFC" w:rsidP="001A65C5">
            <w:pPr>
              <w:jc w:val="center"/>
            </w:pPr>
          </w:p>
        </w:tc>
      </w:tr>
      <w:tr w:rsidR="001A65C5" w:rsidRPr="002E4AFC" w14:paraId="6C890941" w14:textId="77777777" w:rsidTr="001A65C5">
        <w:trPr>
          <w:trHeight w:val="680"/>
        </w:trPr>
        <w:tc>
          <w:tcPr>
            <w:tcW w:w="6047" w:type="dxa"/>
          </w:tcPr>
          <w:p w14:paraId="40D83B14" w14:textId="264F32AD" w:rsidR="00BB3478" w:rsidRPr="00BB3478" w:rsidRDefault="00BB3478" w:rsidP="001A65C5">
            <w:pPr>
              <w:rPr>
                <w:rFonts w:ascii="Arial" w:hAnsi="Arial"/>
              </w:rPr>
            </w:pPr>
          </w:p>
        </w:tc>
        <w:tc>
          <w:tcPr>
            <w:tcW w:w="818" w:type="dxa"/>
          </w:tcPr>
          <w:p w14:paraId="425F3E97" w14:textId="77777777" w:rsidR="002E4AFC" w:rsidRPr="002E4AFC" w:rsidRDefault="002E4AFC" w:rsidP="001A65C5">
            <w:pPr>
              <w:rPr>
                <w:rFonts w:ascii="Arial" w:hAnsi="Arial"/>
              </w:rPr>
            </w:pPr>
          </w:p>
        </w:tc>
        <w:tc>
          <w:tcPr>
            <w:tcW w:w="3025" w:type="dxa"/>
            <w:vMerge/>
          </w:tcPr>
          <w:p w14:paraId="5AF10CE8" w14:textId="77777777" w:rsidR="002E4AFC" w:rsidRPr="002E4AFC" w:rsidRDefault="002E4AFC" w:rsidP="001A65C5">
            <w:pPr>
              <w:rPr>
                <w:rFonts w:ascii="Arial" w:hAnsi="Arial"/>
              </w:rPr>
            </w:pPr>
          </w:p>
        </w:tc>
      </w:tr>
      <w:tr w:rsidR="001A65C5" w:rsidRPr="002E4AFC" w14:paraId="4182DF60" w14:textId="77777777" w:rsidTr="001A65C5">
        <w:trPr>
          <w:trHeight w:val="982"/>
        </w:trPr>
        <w:tc>
          <w:tcPr>
            <w:tcW w:w="6047" w:type="dxa"/>
            <w:vMerge w:val="restart"/>
          </w:tcPr>
          <w:p w14:paraId="6034EECF" w14:textId="04132080" w:rsidR="006E23B3" w:rsidRDefault="006E23B3" w:rsidP="001A65C5">
            <w:pPr>
              <w:pStyle w:val="Heading2"/>
            </w:pPr>
            <w:r w:rsidRPr="000F7D04">
              <w:t>E</w:t>
            </w:r>
            <w:r w:rsidR="003F25DB">
              <w:t>ducation</w:t>
            </w:r>
          </w:p>
          <w:p w14:paraId="69BA6020" w14:textId="416CCC14" w:rsidR="006E23B3" w:rsidRDefault="003F25DB" w:rsidP="001A65C5">
            <w:pPr>
              <w:pStyle w:val="Dates"/>
            </w:pPr>
            <w:r>
              <w:t>B-Tech</w:t>
            </w:r>
          </w:p>
          <w:p w14:paraId="301F0E21" w14:textId="64E22B37" w:rsidR="00256C3F" w:rsidRPr="00BB3478" w:rsidRDefault="00256C3F" w:rsidP="001A65C5">
            <w:pPr>
              <w:pStyle w:val="Experience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BB3478">
              <w:rPr>
                <w:rFonts w:ascii="Times New Roman" w:hAnsi="Times New Roman" w:cs="Times New Roman"/>
              </w:rPr>
              <w:t>Dayananda Sagar University, Bengaluru 2018 - 2022</w:t>
            </w:r>
          </w:p>
          <w:p w14:paraId="2E069F2A" w14:textId="1011387B" w:rsidR="006E23B3" w:rsidRPr="00BB3478" w:rsidRDefault="00256C3F" w:rsidP="001A65C5">
            <w:pPr>
              <w:pStyle w:val="Experience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BB3478">
              <w:rPr>
                <w:rFonts w:ascii="Times New Roman" w:hAnsi="Times New Roman" w:cs="Times New Roman"/>
              </w:rPr>
              <w:t>CGPA: 8.11</w:t>
            </w:r>
          </w:p>
          <w:p w14:paraId="05D43D44" w14:textId="3408CBB6" w:rsidR="00256C3F" w:rsidRDefault="00256C3F" w:rsidP="001A65C5">
            <w:pPr>
              <w:pStyle w:val="Dates"/>
            </w:pPr>
            <w:r>
              <w:t>PUC</w:t>
            </w:r>
          </w:p>
          <w:p w14:paraId="000A310F" w14:textId="7A33A152" w:rsidR="00256C3F" w:rsidRPr="00BB3478" w:rsidRDefault="00256C3F" w:rsidP="001A65C5">
            <w:pPr>
              <w:pStyle w:val="Experience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 w:rsidRPr="00BB3478">
              <w:rPr>
                <w:rFonts w:ascii="Times New Roman" w:hAnsi="Times New Roman" w:cs="Times New Roman"/>
              </w:rPr>
              <w:t xml:space="preserve">Mahesh PU </w:t>
            </w:r>
            <w:r w:rsidR="00AB6F61" w:rsidRPr="00BB3478">
              <w:rPr>
                <w:rFonts w:ascii="Times New Roman" w:hAnsi="Times New Roman" w:cs="Times New Roman"/>
              </w:rPr>
              <w:t>College, Tumkuru 2016 - 2018</w:t>
            </w:r>
            <w:r w:rsidRPr="00BB3478">
              <w:rPr>
                <w:rFonts w:ascii="Times New Roman" w:hAnsi="Times New Roman" w:cs="Times New Roman"/>
              </w:rPr>
              <w:t xml:space="preserve"> </w:t>
            </w:r>
          </w:p>
          <w:p w14:paraId="709D12CD" w14:textId="7FA9205C" w:rsidR="006E23B3" w:rsidRPr="00BB3478" w:rsidRDefault="00256C3F" w:rsidP="001A65C5">
            <w:pPr>
              <w:pStyle w:val="Experience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 w:rsidRPr="00BB3478">
              <w:rPr>
                <w:rFonts w:ascii="Times New Roman" w:hAnsi="Times New Roman" w:cs="Times New Roman"/>
              </w:rPr>
              <w:t>Percentage: 87%</w:t>
            </w:r>
          </w:p>
          <w:p w14:paraId="54E74479" w14:textId="3FDC4DDC" w:rsidR="006E23B3" w:rsidRDefault="00AB6F61" w:rsidP="001A65C5">
            <w:pPr>
              <w:pStyle w:val="Dates"/>
            </w:pPr>
            <w:r>
              <w:t>10th</w:t>
            </w:r>
          </w:p>
          <w:p w14:paraId="541ADF8F" w14:textId="7CBC4131" w:rsidR="00AB6F61" w:rsidRPr="00BB3478" w:rsidRDefault="00AB6F61" w:rsidP="001A65C5">
            <w:pPr>
              <w:pStyle w:val="Experience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 w:rsidRPr="00BB3478">
              <w:rPr>
                <w:rFonts w:ascii="Times New Roman" w:hAnsi="Times New Roman" w:cs="Times New Roman"/>
              </w:rPr>
              <w:t xml:space="preserve">Ananth International School ICSE </w:t>
            </w:r>
            <w:r w:rsidR="00BB3478" w:rsidRPr="00BB3478">
              <w:rPr>
                <w:rFonts w:ascii="Times New Roman" w:hAnsi="Times New Roman" w:cs="Times New Roman"/>
              </w:rPr>
              <w:t>Board,</w:t>
            </w:r>
            <w:r w:rsidRPr="00BB3478">
              <w:rPr>
                <w:rFonts w:ascii="Times New Roman" w:hAnsi="Times New Roman" w:cs="Times New Roman"/>
              </w:rPr>
              <w:t xml:space="preserve"> Hassan</w:t>
            </w:r>
          </w:p>
          <w:p w14:paraId="78CD9FBC" w14:textId="35FBD2C6" w:rsidR="006E23B3" w:rsidRPr="00BB3478" w:rsidRDefault="00BB3478" w:rsidP="001A65C5">
            <w:pPr>
              <w:pStyle w:val="Experience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 w:rsidRPr="00BB3478">
              <w:rPr>
                <w:rFonts w:ascii="Times New Roman" w:hAnsi="Times New Roman" w:cs="Times New Roman"/>
              </w:rPr>
              <w:t>Percentage: 87%</w:t>
            </w:r>
          </w:p>
          <w:p w14:paraId="0375DA00" w14:textId="3A73802A" w:rsidR="006E23B3" w:rsidRDefault="00BB3478" w:rsidP="001A65C5">
            <w:pPr>
              <w:pStyle w:val="Heading2"/>
            </w:pPr>
            <w:r>
              <w:t>Technical Skills</w:t>
            </w:r>
          </w:p>
          <w:p w14:paraId="66C4E4DE" w14:textId="09F9414C" w:rsidR="00953684" w:rsidRPr="00953684" w:rsidRDefault="00953684" w:rsidP="001A65C5">
            <w:pPr>
              <w:pStyle w:val="ListBullet"/>
              <w:numPr>
                <w:ilvl w:val="0"/>
                <w:numId w:val="31"/>
              </w:numPr>
              <w:rPr>
                <w:rFonts w:ascii="Times New Roman" w:hAnsi="Times New Roman" w:cs="Times New Roman"/>
              </w:rPr>
            </w:pPr>
            <w:r w:rsidRPr="00953684">
              <w:rPr>
                <w:rFonts w:cstheme="minorHAnsi"/>
                <w:b/>
                <w:bCs/>
              </w:rPr>
              <w:t>Language</w:t>
            </w:r>
            <w:r w:rsidRPr="00953684">
              <w:rPr>
                <w:rFonts w:ascii="Times New Roman" w:hAnsi="Times New Roman" w:cs="Times New Roman"/>
                <w:b/>
                <w:bCs/>
              </w:rPr>
              <w:t>:</w:t>
            </w:r>
            <w:r w:rsidRPr="00953684">
              <w:rPr>
                <w:rFonts w:ascii="Times New Roman" w:hAnsi="Times New Roman" w:cs="Times New Roman"/>
              </w:rPr>
              <w:t xml:space="preserve"> C, C++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953684">
              <w:rPr>
                <w:rFonts w:ascii="Times New Roman" w:hAnsi="Times New Roman" w:cs="Times New Roman"/>
              </w:rPr>
              <w:t>Python</w:t>
            </w:r>
          </w:p>
          <w:p w14:paraId="5A4D04A8" w14:textId="213483EA" w:rsidR="00953684" w:rsidRPr="00953684" w:rsidRDefault="00953684" w:rsidP="001A65C5">
            <w:pPr>
              <w:pStyle w:val="ListBullet"/>
              <w:numPr>
                <w:ilvl w:val="0"/>
                <w:numId w:val="31"/>
              </w:numPr>
              <w:rPr>
                <w:rFonts w:ascii="Times New Roman" w:hAnsi="Times New Roman" w:cs="Times New Roman"/>
              </w:rPr>
            </w:pPr>
            <w:r w:rsidRPr="00953684">
              <w:rPr>
                <w:rFonts w:cstheme="minorHAnsi"/>
                <w:b/>
                <w:bCs/>
              </w:rPr>
              <w:t>Database:</w:t>
            </w:r>
            <w:r w:rsidRPr="00953684">
              <w:rPr>
                <w:rFonts w:ascii="Times New Roman" w:hAnsi="Times New Roman" w:cs="Times New Roman"/>
              </w:rPr>
              <w:t xml:space="preserve"> MySQL</w:t>
            </w:r>
          </w:p>
          <w:p w14:paraId="76B56393" w14:textId="63B031AA" w:rsidR="00953684" w:rsidRPr="00953684" w:rsidRDefault="00953684" w:rsidP="001A65C5">
            <w:pPr>
              <w:pStyle w:val="ListBullet"/>
              <w:numPr>
                <w:ilvl w:val="0"/>
                <w:numId w:val="31"/>
              </w:numPr>
              <w:rPr>
                <w:rFonts w:ascii="Times New Roman" w:hAnsi="Times New Roman" w:cs="Times New Roman"/>
              </w:rPr>
            </w:pPr>
            <w:r w:rsidRPr="00953684">
              <w:rPr>
                <w:rFonts w:cstheme="minorHAnsi"/>
                <w:b/>
                <w:bCs/>
              </w:rPr>
              <w:t>Networks</w:t>
            </w:r>
            <w:r w:rsidRPr="00953684">
              <w:rPr>
                <w:rFonts w:ascii="Times New Roman" w:hAnsi="Times New Roman" w:cs="Times New Roman"/>
                <w:b/>
                <w:bCs/>
              </w:rPr>
              <w:t xml:space="preserve">: </w:t>
            </w:r>
            <w:r w:rsidRPr="00953684">
              <w:rPr>
                <w:rFonts w:ascii="Times New Roman" w:hAnsi="Times New Roman" w:cs="Times New Roman"/>
              </w:rPr>
              <w:t>Network Security, UNIX Network Programming, Wireless Network</w:t>
            </w:r>
          </w:p>
          <w:p w14:paraId="3E88FEE8" w14:textId="77777777" w:rsidR="006E23B3" w:rsidRPr="00953684" w:rsidRDefault="006E23B3" w:rsidP="001A65C5">
            <w:pPr>
              <w:rPr>
                <w:rFonts w:ascii="Times New Roman" w:hAnsi="Times New Roman" w:cs="Times New Roman"/>
              </w:rPr>
            </w:pPr>
          </w:p>
          <w:p w14:paraId="28A7E34C" w14:textId="04890FB5" w:rsidR="006E23B3" w:rsidRPr="000F7D04" w:rsidRDefault="00953684" w:rsidP="001A65C5">
            <w:pPr>
              <w:pStyle w:val="Heading2"/>
            </w:pPr>
            <w:r>
              <w:t>Project Works</w:t>
            </w:r>
          </w:p>
          <w:p w14:paraId="4BC7AC5B" w14:textId="14D2ADDC" w:rsidR="006E23B3" w:rsidRPr="0064741D" w:rsidRDefault="00953684" w:rsidP="001A65C5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64741D">
              <w:rPr>
                <w:rFonts w:ascii="Times New Roman" w:hAnsi="Times New Roman" w:cs="Times New Roman"/>
              </w:rPr>
              <w:t xml:space="preserve">Line Following Robot </w:t>
            </w:r>
            <w:r w:rsidR="0064741D" w:rsidRPr="0064741D">
              <w:rPr>
                <w:rFonts w:ascii="Times New Roman" w:hAnsi="Times New Roman" w:cs="Times New Roman"/>
              </w:rPr>
              <w:t>f</w:t>
            </w:r>
            <w:r w:rsidRPr="0064741D">
              <w:rPr>
                <w:rFonts w:ascii="Times New Roman" w:hAnsi="Times New Roman" w:cs="Times New Roman"/>
              </w:rPr>
              <w:t>or Hotel Management</w:t>
            </w:r>
            <w:r w:rsidR="0064741D" w:rsidRPr="0064741D">
              <w:rPr>
                <w:rFonts w:ascii="Times New Roman" w:hAnsi="Times New Roman" w:cs="Times New Roman"/>
              </w:rPr>
              <w:t>.</w:t>
            </w:r>
          </w:p>
          <w:p w14:paraId="0F0DDD73" w14:textId="3A2AFB21" w:rsidR="00953684" w:rsidRPr="0064741D" w:rsidRDefault="00953684" w:rsidP="001A65C5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64741D">
              <w:rPr>
                <w:rFonts w:ascii="Times New Roman" w:hAnsi="Times New Roman" w:cs="Times New Roman"/>
              </w:rPr>
              <w:t>Automatic Unau</w:t>
            </w:r>
            <w:r w:rsidR="0064741D" w:rsidRPr="0064741D">
              <w:rPr>
                <w:rFonts w:ascii="Times New Roman" w:hAnsi="Times New Roman" w:cs="Times New Roman"/>
              </w:rPr>
              <w:t>thorized Parking Detector.</w:t>
            </w:r>
          </w:p>
          <w:p w14:paraId="1DF0F390" w14:textId="69121601" w:rsidR="0064741D" w:rsidRPr="0064741D" w:rsidRDefault="0064741D" w:rsidP="001A65C5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64741D">
              <w:rPr>
                <w:rFonts w:ascii="Times New Roman" w:hAnsi="Times New Roman" w:cs="Times New Roman"/>
              </w:rPr>
              <w:t>Hospital Management Website.</w:t>
            </w:r>
          </w:p>
          <w:p w14:paraId="75E316C7" w14:textId="37047C91" w:rsidR="0064741D" w:rsidRPr="0064741D" w:rsidRDefault="0064741D" w:rsidP="001A65C5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64741D">
              <w:rPr>
                <w:rFonts w:ascii="Times New Roman" w:hAnsi="Times New Roman" w:cs="Times New Roman"/>
              </w:rPr>
              <w:t xml:space="preserve">Multiclass Classification of Cardiac Arrhythmia Using Machine Learning </w:t>
            </w:r>
          </w:p>
          <w:p w14:paraId="462BFF6B" w14:textId="77777777" w:rsidR="006E23B3" w:rsidRDefault="006E23B3" w:rsidP="001A65C5"/>
          <w:p w14:paraId="20F275FA" w14:textId="03E9C8F4" w:rsidR="006E23B3" w:rsidRDefault="0064741D" w:rsidP="001A65C5">
            <w:pPr>
              <w:pStyle w:val="Heading2"/>
            </w:pPr>
            <w:r>
              <w:t>Certificates</w:t>
            </w:r>
          </w:p>
          <w:p w14:paraId="10A4C3F3" w14:textId="431C2FCF" w:rsidR="006E23B3" w:rsidRPr="0064741D" w:rsidRDefault="0064741D" w:rsidP="001A65C5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64741D">
              <w:rPr>
                <w:rFonts w:ascii="Times New Roman" w:hAnsi="Times New Roman" w:cs="Times New Roman"/>
              </w:rPr>
              <w:t>AWS Fundamentals Addressing Security Risk in Coursera.</w:t>
            </w:r>
          </w:p>
          <w:p w14:paraId="2B62E574" w14:textId="3099F224" w:rsidR="0064741D" w:rsidRPr="0064741D" w:rsidRDefault="0064741D" w:rsidP="001A65C5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64741D">
              <w:rPr>
                <w:rFonts w:ascii="Times New Roman" w:hAnsi="Times New Roman" w:cs="Times New Roman"/>
              </w:rPr>
              <w:t>Python Programming Masterclass course in Udemy</w:t>
            </w:r>
          </w:p>
          <w:p w14:paraId="1BFE09BC" w14:textId="77777777" w:rsidR="006E23B3" w:rsidRDefault="006E23B3" w:rsidP="001A65C5"/>
          <w:p w14:paraId="7BC83D92" w14:textId="6FC70F5B" w:rsidR="006E23B3" w:rsidRDefault="0064741D" w:rsidP="001A65C5">
            <w:pPr>
              <w:pStyle w:val="Heading2"/>
            </w:pPr>
            <w:r>
              <w:t xml:space="preserve">Declaration </w:t>
            </w:r>
          </w:p>
          <w:p w14:paraId="4BEF06CB" w14:textId="5023AB3E" w:rsidR="006E23B3" w:rsidRPr="00762F10" w:rsidRDefault="0064741D" w:rsidP="001A65C5">
            <w:pPr>
              <w:ind w:right="-356"/>
            </w:pPr>
            <w:r w:rsidRPr="00AC5C3C">
              <w:rPr>
                <w:rFonts w:ascii="Times New Roman" w:hAnsi="Times New Roman" w:cs="Times New Roman"/>
              </w:rPr>
              <w:t xml:space="preserve">I Hereby declare that </w:t>
            </w:r>
            <w:r w:rsidR="00AC5C3C" w:rsidRPr="00AC5C3C">
              <w:rPr>
                <w:rFonts w:ascii="Times New Roman" w:hAnsi="Times New Roman" w:cs="Times New Roman"/>
              </w:rPr>
              <w:t>the information provided is true and fully Acknowledge by me</w:t>
            </w:r>
            <w:r w:rsidR="00AC5C3C">
              <w:t>.</w:t>
            </w:r>
          </w:p>
        </w:tc>
        <w:tc>
          <w:tcPr>
            <w:tcW w:w="818" w:type="dxa"/>
            <w:vMerge w:val="restart"/>
          </w:tcPr>
          <w:p w14:paraId="2BE48439" w14:textId="77777777" w:rsidR="006E23B3" w:rsidRPr="002E4AFC" w:rsidRDefault="006E23B3" w:rsidP="001A65C5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25" w:type="dxa"/>
          </w:tcPr>
          <w:p w14:paraId="150D201D" w14:textId="45EC785C" w:rsidR="00AC5C3C" w:rsidRPr="00AC5C3C" w:rsidRDefault="00AC5C3C" w:rsidP="001A65C5">
            <w:pPr>
              <w:rPr>
                <w:rFonts w:asciiTheme="majorHAnsi" w:hAnsiTheme="majorHAnsi"/>
                <w:color w:val="202B6A" w:themeColor="accent1"/>
                <w:sz w:val="28"/>
                <w:szCs w:val="28"/>
              </w:rPr>
            </w:pPr>
            <w:r w:rsidRPr="00AC5C3C">
              <w:rPr>
                <w:rFonts w:asciiTheme="majorHAnsi" w:hAnsiTheme="majorHAnsi"/>
                <w:color w:val="202B6A" w:themeColor="accent1"/>
                <w:sz w:val="28"/>
                <w:szCs w:val="28"/>
              </w:rPr>
              <w:t>Objective</w:t>
            </w:r>
          </w:p>
          <w:p w14:paraId="78B13673" w14:textId="17754B70" w:rsidR="00AC5C3C" w:rsidRPr="004C77A2" w:rsidRDefault="00AC5C3C" w:rsidP="001A65C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7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 secure a challenging position where, I can effectively contribute My skills as software professional</w:t>
            </w:r>
          </w:p>
        </w:tc>
      </w:tr>
      <w:tr w:rsidR="001A65C5" w:rsidRPr="002E4AFC" w14:paraId="67452476" w14:textId="77777777" w:rsidTr="001A65C5">
        <w:trPr>
          <w:trHeight w:val="605"/>
        </w:trPr>
        <w:tc>
          <w:tcPr>
            <w:tcW w:w="6047" w:type="dxa"/>
            <w:vMerge/>
          </w:tcPr>
          <w:p w14:paraId="54C03A9E" w14:textId="77777777" w:rsidR="006E23B3" w:rsidRPr="002E4AFC" w:rsidRDefault="006E23B3" w:rsidP="001A65C5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18" w:type="dxa"/>
            <w:vMerge/>
          </w:tcPr>
          <w:p w14:paraId="6D95A9F2" w14:textId="77777777" w:rsidR="006E23B3" w:rsidRPr="002E4AFC" w:rsidRDefault="006E23B3" w:rsidP="001A65C5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25" w:type="dxa"/>
          </w:tcPr>
          <w:p w14:paraId="21A58DFF" w14:textId="4A6D35C8" w:rsidR="006E23B3" w:rsidRPr="002E4AFC" w:rsidRDefault="006E23B3" w:rsidP="001A65C5">
            <w:pPr>
              <w:pStyle w:val="Heading2"/>
            </w:pPr>
            <w:r w:rsidRPr="002E4AFC">
              <w:t>Contact</w:t>
            </w:r>
          </w:p>
        </w:tc>
      </w:tr>
      <w:tr w:rsidR="001A65C5" w:rsidRPr="002E4AFC" w14:paraId="101336EA" w14:textId="77777777" w:rsidTr="001A65C5">
        <w:trPr>
          <w:trHeight w:val="567"/>
        </w:trPr>
        <w:tc>
          <w:tcPr>
            <w:tcW w:w="6047" w:type="dxa"/>
            <w:vMerge/>
          </w:tcPr>
          <w:p w14:paraId="62949EE1" w14:textId="77777777" w:rsidR="006E23B3" w:rsidRPr="002E4AFC" w:rsidRDefault="006E23B3" w:rsidP="001A65C5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18" w:type="dxa"/>
            <w:vMerge/>
          </w:tcPr>
          <w:p w14:paraId="7A9FF9AC" w14:textId="77777777" w:rsidR="006E23B3" w:rsidRPr="002E4AFC" w:rsidRDefault="006E23B3" w:rsidP="001A65C5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25" w:type="dxa"/>
            <w:vAlign w:val="center"/>
          </w:tcPr>
          <w:p w14:paraId="348F542C" w14:textId="77777777" w:rsidR="006E23B3" w:rsidRDefault="006E23B3" w:rsidP="001A65C5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AC746EF" wp14:editId="49F92E78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430D45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9D5B58">
              <w:t xml:space="preserve">Hassan </w:t>
            </w:r>
          </w:p>
          <w:p w14:paraId="6255C92A" w14:textId="7A3550E0" w:rsidR="009D5B58" w:rsidRPr="002E4AFC" w:rsidRDefault="009D5B58" w:rsidP="001A65C5">
            <w:pPr>
              <w:pStyle w:val="Information"/>
            </w:pPr>
            <w:r>
              <w:t>Karnataka</w:t>
            </w:r>
          </w:p>
        </w:tc>
      </w:tr>
      <w:tr w:rsidR="001A65C5" w:rsidRPr="002E4AFC" w14:paraId="0AF99836" w14:textId="77777777" w:rsidTr="001A65C5">
        <w:trPr>
          <w:trHeight w:val="567"/>
        </w:trPr>
        <w:tc>
          <w:tcPr>
            <w:tcW w:w="6047" w:type="dxa"/>
            <w:vMerge/>
          </w:tcPr>
          <w:p w14:paraId="4C2E5CA4" w14:textId="77777777" w:rsidR="006E23B3" w:rsidRPr="002E4AFC" w:rsidRDefault="006E23B3" w:rsidP="001A65C5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18" w:type="dxa"/>
            <w:vMerge/>
          </w:tcPr>
          <w:p w14:paraId="29A4CACF" w14:textId="77777777" w:rsidR="006E23B3" w:rsidRPr="002E4AFC" w:rsidRDefault="006E23B3" w:rsidP="001A65C5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25" w:type="dxa"/>
            <w:vAlign w:val="center"/>
          </w:tcPr>
          <w:p w14:paraId="320528C3" w14:textId="1CB93516" w:rsidR="006E23B3" w:rsidRPr="002E4AFC" w:rsidRDefault="006E23B3" w:rsidP="001A65C5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7787DF1" wp14:editId="64848A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9DC327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8E66B4">
              <w:t>9844731608</w:t>
            </w:r>
          </w:p>
        </w:tc>
      </w:tr>
      <w:tr w:rsidR="001A65C5" w:rsidRPr="002E4AFC" w14:paraId="255BD594" w14:textId="77777777" w:rsidTr="001A65C5">
        <w:trPr>
          <w:trHeight w:val="567"/>
        </w:trPr>
        <w:tc>
          <w:tcPr>
            <w:tcW w:w="6047" w:type="dxa"/>
            <w:vMerge/>
          </w:tcPr>
          <w:p w14:paraId="2450FB27" w14:textId="77777777" w:rsidR="006E23B3" w:rsidRPr="002E4AFC" w:rsidRDefault="006E23B3" w:rsidP="001A65C5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18" w:type="dxa"/>
            <w:vMerge/>
          </w:tcPr>
          <w:p w14:paraId="51BFCF19" w14:textId="77777777" w:rsidR="006E23B3" w:rsidRPr="002E4AFC" w:rsidRDefault="006E23B3" w:rsidP="001A65C5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25" w:type="dxa"/>
            <w:vAlign w:val="center"/>
          </w:tcPr>
          <w:p w14:paraId="4678DA4F" w14:textId="26A4E795" w:rsidR="006E23B3" w:rsidRPr="002E4AFC" w:rsidRDefault="006E23B3" w:rsidP="001A65C5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BB985DB" wp14:editId="2751080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C1E5C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8E66B4">
              <w:t>yashunl2000@gmail.com</w:t>
            </w:r>
          </w:p>
        </w:tc>
      </w:tr>
      <w:tr w:rsidR="009D5B58" w:rsidRPr="002E4AFC" w14:paraId="2411212E" w14:textId="77777777" w:rsidTr="001A65C5">
        <w:trPr>
          <w:trHeight w:val="567"/>
        </w:trPr>
        <w:tc>
          <w:tcPr>
            <w:tcW w:w="6047" w:type="dxa"/>
            <w:vMerge/>
          </w:tcPr>
          <w:p w14:paraId="34662C7F" w14:textId="77777777" w:rsidR="009D5B58" w:rsidRPr="002E4AFC" w:rsidRDefault="009D5B58" w:rsidP="001A65C5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18" w:type="dxa"/>
            <w:vMerge/>
          </w:tcPr>
          <w:p w14:paraId="4EC5DEA6" w14:textId="77777777" w:rsidR="009D5B58" w:rsidRPr="002E4AFC" w:rsidRDefault="009D5B58" w:rsidP="001A65C5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25" w:type="dxa"/>
            <w:vAlign w:val="center"/>
          </w:tcPr>
          <w:p w14:paraId="6C958483" w14:textId="77777777" w:rsidR="00765924" w:rsidRDefault="00765924" w:rsidP="001A65C5">
            <w:pPr>
              <w:pStyle w:val="Information"/>
              <w:ind w:left="0"/>
              <w:rPr>
                <w:rFonts w:asciiTheme="majorHAnsi" w:hAnsiTheme="majorHAnsi"/>
                <w:noProof/>
                <w:color w:val="202B6A" w:themeColor="accent1"/>
              </w:rPr>
            </w:pPr>
          </w:p>
          <w:p w14:paraId="69C6F908" w14:textId="70D09443" w:rsidR="009D5B58" w:rsidRPr="001A65C5" w:rsidRDefault="004C77A2" w:rsidP="001A65C5">
            <w:pPr>
              <w:pStyle w:val="Information"/>
              <w:ind w:left="0"/>
              <w:rPr>
                <w:rFonts w:asciiTheme="majorHAnsi" w:hAnsiTheme="majorHAnsi"/>
                <w:noProof/>
                <w:color w:val="202B6A" w:themeColor="accent1"/>
                <w:sz w:val="28"/>
                <w:szCs w:val="28"/>
              </w:rPr>
            </w:pPr>
            <w:r>
              <w:rPr>
                <w:rFonts w:asciiTheme="majorHAnsi" w:hAnsiTheme="majorHAnsi"/>
                <w:noProof/>
                <w:color w:val="202B6A" w:themeColor="accent1"/>
              </w:rPr>
              <w:t xml:space="preserve"> </w:t>
            </w:r>
            <w:r w:rsidR="00765924" w:rsidRPr="001A65C5">
              <w:rPr>
                <w:rFonts w:asciiTheme="majorHAnsi" w:hAnsiTheme="majorHAnsi"/>
                <w:noProof/>
                <w:color w:val="202B6A" w:themeColor="accent1"/>
                <w:sz w:val="28"/>
                <w:szCs w:val="28"/>
              </w:rPr>
              <w:t xml:space="preserve">Key Strength </w:t>
            </w:r>
          </w:p>
          <w:p w14:paraId="4319A005" w14:textId="3F0993FF" w:rsidR="00765924" w:rsidRDefault="00765924" w:rsidP="001A65C5">
            <w:pPr>
              <w:pStyle w:val="Information"/>
              <w:ind w:left="0"/>
              <w:rPr>
                <w:rFonts w:asciiTheme="majorHAnsi" w:hAnsiTheme="majorHAnsi"/>
                <w:noProof/>
                <w:color w:val="202B6A" w:themeColor="accent1"/>
              </w:rPr>
            </w:pPr>
          </w:p>
          <w:p w14:paraId="23F676FA" w14:textId="413F0FCA" w:rsidR="004C77A2" w:rsidRPr="004C77A2" w:rsidRDefault="004C77A2" w:rsidP="004C77A2">
            <w:pPr>
              <w:pStyle w:val="Information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  <w:r w:rsidRPr="004C77A2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Presentation</w:t>
            </w:r>
            <w:r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</w:t>
            </w:r>
            <w:r w:rsidRPr="004C77A2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Skills</w:t>
            </w:r>
          </w:p>
          <w:p w14:paraId="1069F2A2" w14:textId="77777777" w:rsidR="004C77A2" w:rsidRPr="004C77A2" w:rsidRDefault="004C77A2" w:rsidP="004C77A2">
            <w:pPr>
              <w:pStyle w:val="Information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  <w:r w:rsidRPr="004C77A2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Critical Thinking</w:t>
            </w:r>
          </w:p>
          <w:p w14:paraId="4B8DEFF1" w14:textId="77777777" w:rsidR="004C77A2" w:rsidRPr="004C77A2" w:rsidRDefault="004C77A2" w:rsidP="004C77A2">
            <w:pPr>
              <w:pStyle w:val="Information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  <w:r w:rsidRPr="004C77A2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Leadership</w:t>
            </w:r>
          </w:p>
          <w:p w14:paraId="1F3AC825" w14:textId="77777777" w:rsidR="004C77A2" w:rsidRPr="004C77A2" w:rsidRDefault="004C77A2" w:rsidP="004C77A2">
            <w:pPr>
              <w:pStyle w:val="Information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  <w:r w:rsidRPr="004C77A2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Communication</w:t>
            </w:r>
          </w:p>
          <w:p w14:paraId="2D1CF3E2" w14:textId="77777777" w:rsidR="004C77A2" w:rsidRPr="004C77A2" w:rsidRDefault="004C77A2" w:rsidP="004C77A2">
            <w:pPr>
              <w:pStyle w:val="Information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  <w:r w:rsidRPr="004C77A2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Personal integrity</w:t>
            </w:r>
          </w:p>
          <w:p w14:paraId="4AC4E0AB" w14:textId="77777777" w:rsidR="004C77A2" w:rsidRPr="004C77A2" w:rsidRDefault="004C77A2" w:rsidP="004C77A2">
            <w:pPr>
              <w:pStyle w:val="Information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  <w:r w:rsidRPr="004C77A2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And commitments to deadline</w:t>
            </w:r>
          </w:p>
          <w:p w14:paraId="17FB7055" w14:textId="114C9C6C" w:rsidR="00765924" w:rsidRPr="00765924" w:rsidRDefault="00765924" w:rsidP="004C77A2">
            <w:pPr>
              <w:pStyle w:val="Information"/>
              <w:ind w:left="0"/>
              <w:rPr>
                <w:rFonts w:asciiTheme="majorHAnsi" w:hAnsiTheme="majorHAnsi"/>
                <w:noProof/>
              </w:rPr>
            </w:pPr>
          </w:p>
        </w:tc>
      </w:tr>
      <w:tr w:rsidR="009D5B58" w:rsidRPr="002E4AFC" w14:paraId="240C3C87" w14:textId="77777777" w:rsidTr="001A65C5">
        <w:trPr>
          <w:gridAfter w:val="1"/>
          <w:wAfter w:w="3025" w:type="dxa"/>
          <w:trHeight w:val="667"/>
        </w:trPr>
        <w:tc>
          <w:tcPr>
            <w:tcW w:w="6047" w:type="dxa"/>
            <w:vMerge/>
          </w:tcPr>
          <w:p w14:paraId="4F1D502D" w14:textId="77777777" w:rsidR="009D5B58" w:rsidRPr="002E4AFC" w:rsidRDefault="009D5B58" w:rsidP="001A65C5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18" w:type="dxa"/>
            <w:vMerge/>
          </w:tcPr>
          <w:p w14:paraId="3299BE24" w14:textId="77777777" w:rsidR="009D5B58" w:rsidRPr="002E4AFC" w:rsidRDefault="009D5B58" w:rsidP="001A65C5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</w:tr>
      <w:tr w:rsidR="009D5B58" w:rsidRPr="002E4AFC" w14:paraId="752B6243" w14:textId="77777777" w:rsidTr="001A65C5">
        <w:trPr>
          <w:gridAfter w:val="1"/>
          <w:wAfter w:w="3025" w:type="dxa"/>
          <w:trHeight w:val="796"/>
        </w:trPr>
        <w:tc>
          <w:tcPr>
            <w:tcW w:w="6047" w:type="dxa"/>
            <w:vMerge/>
          </w:tcPr>
          <w:p w14:paraId="047ACFF4" w14:textId="77777777" w:rsidR="009D5B58" w:rsidRPr="002E4AFC" w:rsidRDefault="009D5B58" w:rsidP="001A65C5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18" w:type="dxa"/>
            <w:vMerge/>
          </w:tcPr>
          <w:p w14:paraId="76886CFF" w14:textId="77777777" w:rsidR="009D5B58" w:rsidRPr="002E4AFC" w:rsidRDefault="009D5B58" w:rsidP="001A65C5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</w:tr>
    </w:tbl>
    <w:p w14:paraId="1C6593C3" w14:textId="0A84C12C" w:rsidR="00CE6104" w:rsidRPr="0006568A" w:rsidRDefault="001A65C5" w:rsidP="0006568A">
      <w:r>
        <w:br w:type="textWrapping" w:clear="all"/>
      </w:r>
    </w:p>
    <w:sectPr w:rsidR="00CE6104" w:rsidRPr="0006568A" w:rsidSect="006E23B3">
      <w:headerReference w:type="default" r:id="rId10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364A5" w14:textId="77777777" w:rsidR="00F11542" w:rsidRDefault="00F11542" w:rsidP="009129A0">
      <w:r>
        <w:separator/>
      </w:r>
    </w:p>
  </w:endnote>
  <w:endnote w:type="continuationSeparator" w:id="0">
    <w:p w14:paraId="667A0D61" w14:textId="77777777" w:rsidR="00F11542" w:rsidRDefault="00F11542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4AB6C52-7B94-4B2B-9FE6-5E6C98260CE8}"/>
    <w:embedBold r:id="rId2" w:fontKey="{53D7ACB3-D2C5-4A8A-A7B7-BAFCA260303A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8B8A177-8B8E-4677-9DF4-59172A11147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5711CEF0-77A0-4AFC-992E-4E04BC658A0F}"/>
    <w:embedBold r:id="rId5" w:fontKey="{DB98B524-A76C-406B-8EE5-349E3C5970DD}"/>
    <w:embedItalic r:id="rId6" w:fontKey="{2283D951-0106-45F3-9544-53C8DE42113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4AB821B5-9423-4119-BBBE-7C3B86E7AE3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9C201" w14:textId="77777777" w:rsidR="00F11542" w:rsidRDefault="00F11542" w:rsidP="009129A0">
      <w:r>
        <w:separator/>
      </w:r>
    </w:p>
  </w:footnote>
  <w:footnote w:type="continuationSeparator" w:id="0">
    <w:p w14:paraId="520DE955" w14:textId="77777777" w:rsidR="00F11542" w:rsidRDefault="00F11542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7C44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2BEADC1" wp14:editId="481CAE3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26FBF1C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-255"/>
        </w:tabs>
        <w:ind w:left="-255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22323D6"/>
    <w:multiLevelType w:val="hybridMultilevel"/>
    <w:tmpl w:val="23C462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D10C9"/>
    <w:multiLevelType w:val="hybridMultilevel"/>
    <w:tmpl w:val="4EB61A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C095C75"/>
    <w:multiLevelType w:val="hybridMultilevel"/>
    <w:tmpl w:val="6C6A86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64546"/>
    <w:multiLevelType w:val="hybridMultilevel"/>
    <w:tmpl w:val="31A280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7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8" w15:restartNumberingAfterBreak="0">
    <w:nsid w:val="20C42418"/>
    <w:multiLevelType w:val="hybridMultilevel"/>
    <w:tmpl w:val="D8DC0A3C"/>
    <w:lvl w:ilvl="0" w:tplc="40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1AB2D5F"/>
    <w:multiLevelType w:val="hybridMultilevel"/>
    <w:tmpl w:val="DCF0A2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b/>
        <w:color w:val="FF7707" w:themeColor="accent2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C46F79"/>
    <w:multiLevelType w:val="hybridMultilevel"/>
    <w:tmpl w:val="1298D5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C1858"/>
    <w:multiLevelType w:val="hybridMultilevel"/>
    <w:tmpl w:val="32E87B2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69E0C5D"/>
    <w:multiLevelType w:val="hybridMultilevel"/>
    <w:tmpl w:val="1084F2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7" w15:restartNumberingAfterBreak="0">
    <w:nsid w:val="3B6B3A93"/>
    <w:multiLevelType w:val="hybridMultilevel"/>
    <w:tmpl w:val="C8C6107E"/>
    <w:lvl w:ilvl="0" w:tplc="4009000B">
      <w:start w:val="1"/>
      <w:numFmt w:val="bullet"/>
      <w:lvlText w:val=""/>
      <w:lvlJc w:val="left"/>
      <w:pPr>
        <w:ind w:left="7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82B5451"/>
    <w:multiLevelType w:val="hybridMultilevel"/>
    <w:tmpl w:val="F05C9B94"/>
    <w:lvl w:ilvl="0" w:tplc="40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90103A"/>
    <w:multiLevelType w:val="hybridMultilevel"/>
    <w:tmpl w:val="FD044FE2"/>
    <w:lvl w:ilvl="0" w:tplc="4009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598B73F4"/>
    <w:multiLevelType w:val="hybridMultilevel"/>
    <w:tmpl w:val="6F0EF58C"/>
    <w:lvl w:ilvl="0" w:tplc="4009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 w15:restartNumberingAfterBreak="0">
    <w:nsid w:val="61787732"/>
    <w:multiLevelType w:val="hybridMultilevel"/>
    <w:tmpl w:val="F01A9F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color w:val="FF7707" w:themeColor="accent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694010BF"/>
    <w:multiLevelType w:val="hybridMultilevel"/>
    <w:tmpl w:val="32A66362"/>
    <w:lvl w:ilvl="0" w:tplc="4009000B">
      <w:start w:val="1"/>
      <w:numFmt w:val="bullet"/>
      <w:lvlText w:val=""/>
      <w:lvlJc w:val="left"/>
      <w:pPr>
        <w:ind w:left="7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3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CF00F91"/>
    <w:multiLevelType w:val="hybridMultilevel"/>
    <w:tmpl w:val="D00ABB6E"/>
    <w:lvl w:ilvl="0" w:tplc="4009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7" w15:restartNumberingAfterBreak="0">
    <w:nsid w:val="78180575"/>
    <w:multiLevelType w:val="hybridMultilevel"/>
    <w:tmpl w:val="FEEC39A4"/>
    <w:lvl w:ilvl="0" w:tplc="4009000F">
      <w:start w:val="1"/>
      <w:numFmt w:val="decimal"/>
      <w:lvlText w:val="%1."/>
      <w:lvlJc w:val="left"/>
      <w:pPr>
        <w:ind w:left="783" w:hanging="360"/>
      </w:pPr>
    </w:lvl>
    <w:lvl w:ilvl="1" w:tplc="40090019" w:tentative="1">
      <w:start w:val="1"/>
      <w:numFmt w:val="lowerLetter"/>
      <w:lvlText w:val="%2."/>
      <w:lvlJc w:val="left"/>
      <w:pPr>
        <w:ind w:left="1503" w:hanging="360"/>
      </w:pPr>
    </w:lvl>
    <w:lvl w:ilvl="2" w:tplc="4009001B" w:tentative="1">
      <w:start w:val="1"/>
      <w:numFmt w:val="lowerRoman"/>
      <w:lvlText w:val="%3."/>
      <w:lvlJc w:val="right"/>
      <w:pPr>
        <w:ind w:left="2223" w:hanging="180"/>
      </w:pPr>
    </w:lvl>
    <w:lvl w:ilvl="3" w:tplc="4009000F" w:tentative="1">
      <w:start w:val="1"/>
      <w:numFmt w:val="decimal"/>
      <w:lvlText w:val="%4."/>
      <w:lvlJc w:val="left"/>
      <w:pPr>
        <w:ind w:left="2943" w:hanging="360"/>
      </w:pPr>
    </w:lvl>
    <w:lvl w:ilvl="4" w:tplc="40090019" w:tentative="1">
      <w:start w:val="1"/>
      <w:numFmt w:val="lowerLetter"/>
      <w:lvlText w:val="%5."/>
      <w:lvlJc w:val="left"/>
      <w:pPr>
        <w:ind w:left="3663" w:hanging="360"/>
      </w:pPr>
    </w:lvl>
    <w:lvl w:ilvl="5" w:tplc="4009001B" w:tentative="1">
      <w:start w:val="1"/>
      <w:numFmt w:val="lowerRoman"/>
      <w:lvlText w:val="%6."/>
      <w:lvlJc w:val="right"/>
      <w:pPr>
        <w:ind w:left="4383" w:hanging="180"/>
      </w:pPr>
    </w:lvl>
    <w:lvl w:ilvl="6" w:tplc="4009000F" w:tentative="1">
      <w:start w:val="1"/>
      <w:numFmt w:val="decimal"/>
      <w:lvlText w:val="%7."/>
      <w:lvlJc w:val="left"/>
      <w:pPr>
        <w:ind w:left="5103" w:hanging="360"/>
      </w:pPr>
    </w:lvl>
    <w:lvl w:ilvl="7" w:tplc="40090019" w:tentative="1">
      <w:start w:val="1"/>
      <w:numFmt w:val="lowerLetter"/>
      <w:lvlText w:val="%8."/>
      <w:lvlJc w:val="left"/>
      <w:pPr>
        <w:ind w:left="5823" w:hanging="360"/>
      </w:pPr>
    </w:lvl>
    <w:lvl w:ilvl="8" w:tplc="40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22"/>
  </w:num>
  <w:num w:numId="2">
    <w:abstractNumId w:val="18"/>
  </w:num>
  <w:num w:numId="3">
    <w:abstractNumId w:val="30"/>
  </w:num>
  <w:num w:numId="4">
    <w:abstractNumId w:val="23"/>
  </w:num>
  <w:num w:numId="5">
    <w:abstractNumId w:val="25"/>
  </w:num>
  <w:num w:numId="6">
    <w:abstractNumId w:val="36"/>
  </w:num>
  <w:num w:numId="7">
    <w:abstractNumId w:val="16"/>
  </w:num>
  <w:num w:numId="8">
    <w:abstractNumId w:val="21"/>
  </w:num>
  <w:num w:numId="9">
    <w:abstractNumId w:val="33"/>
  </w:num>
  <w:num w:numId="10">
    <w:abstractNumId w:val="6"/>
  </w:num>
  <w:num w:numId="11">
    <w:abstractNumId w:val="11"/>
  </w:num>
  <w:num w:numId="12">
    <w:abstractNumId w:val="3"/>
  </w:num>
  <w:num w:numId="13">
    <w:abstractNumId w:val="7"/>
  </w:num>
  <w:num w:numId="14">
    <w:abstractNumId w:val="20"/>
  </w:num>
  <w:num w:numId="15">
    <w:abstractNumId w:val="19"/>
  </w:num>
  <w:num w:numId="16">
    <w:abstractNumId w:val="31"/>
  </w:num>
  <w:num w:numId="17">
    <w:abstractNumId w:val="9"/>
  </w:num>
  <w:num w:numId="18">
    <w:abstractNumId w:val="39"/>
  </w:num>
  <w:num w:numId="19">
    <w:abstractNumId w:val="34"/>
  </w:num>
  <w:num w:numId="20">
    <w:abstractNumId w:val="26"/>
  </w:num>
  <w:num w:numId="21">
    <w:abstractNumId w:val="38"/>
  </w:num>
  <w:num w:numId="22">
    <w:abstractNumId w:val="10"/>
  </w:num>
  <w:num w:numId="23">
    <w:abstractNumId w:val="0"/>
  </w:num>
  <w:num w:numId="24">
    <w:abstractNumId w:val="0"/>
  </w:num>
  <w:num w:numId="25">
    <w:abstractNumId w:val="37"/>
  </w:num>
  <w:num w:numId="26">
    <w:abstractNumId w:val="17"/>
  </w:num>
  <w:num w:numId="27">
    <w:abstractNumId w:val="12"/>
  </w:num>
  <w:num w:numId="28">
    <w:abstractNumId w:val="32"/>
  </w:num>
  <w:num w:numId="29">
    <w:abstractNumId w:val="13"/>
  </w:num>
  <w:num w:numId="30">
    <w:abstractNumId w:val="5"/>
  </w:num>
  <w:num w:numId="31">
    <w:abstractNumId w:val="15"/>
  </w:num>
  <w:num w:numId="32">
    <w:abstractNumId w:val="1"/>
  </w:num>
  <w:num w:numId="33">
    <w:abstractNumId w:val="4"/>
  </w:num>
  <w:num w:numId="34">
    <w:abstractNumId w:val="2"/>
  </w:num>
  <w:num w:numId="35">
    <w:abstractNumId w:val="29"/>
  </w:num>
  <w:num w:numId="36">
    <w:abstractNumId w:val="14"/>
  </w:num>
  <w:num w:numId="37">
    <w:abstractNumId w:val="27"/>
  </w:num>
  <w:num w:numId="38">
    <w:abstractNumId w:val="35"/>
  </w:num>
  <w:num w:numId="39">
    <w:abstractNumId w:val="24"/>
  </w:num>
  <w:num w:numId="40">
    <w:abstractNumId w:val="8"/>
  </w:num>
  <w:num w:numId="41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5DB"/>
    <w:rsid w:val="00052382"/>
    <w:rsid w:val="0006568A"/>
    <w:rsid w:val="00076F0F"/>
    <w:rsid w:val="00084253"/>
    <w:rsid w:val="000D1F49"/>
    <w:rsid w:val="000E6867"/>
    <w:rsid w:val="001727CA"/>
    <w:rsid w:val="001A65C5"/>
    <w:rsid w:val="00256C3F"/>
    <w:rsid w:val="002C56E6"/>
    <w:rsid w:val="002E4AFC"/>
    <w:rsid w:val="002F2708"/>
    <w:rsid w:val="00361E11"/>
    <w:rsid w:val="003F0847"/>
    <w:rsid w:val="003F25DB"/>
    <w:rsid w:val="0040090B"/>
    <w:rsid w:val="0046302A"/>
    <w:rsid w:val="00487D2D"/>
    <w:rsid w:val="004C77A2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4741D"/>
    <w:rsid w:val="006E23B3"/>
    <w:rsid w:val="00765924"/>
    <w:rsid w:val="00770F25"/>
    <w:rsid w:val="007A35A8"/>
    <w:rsid w:val="007B0A85"/>
    <w:rsid w:val="007C6A52"/>
    <w:rsid w:val="0082043E"/>
    <w:rsid w:val="008311CD"/>
    <w:rsid w:val="008E203A"/>
    <w:rsid w:val="008E66B4"/>
    <w:rsid w:val="0091229C"/>
    <w:rsid w:val="009129A0"/>
    <w:rsid w:val="00940E73"/>
    <w:rsid w:val="00953684"/>
    <w:rsid w:val="0098597D"/>
    <w:rsid w:val="009929ED"/>
    <w:rsid w:val="009B15B0"/>
    <w:rsid w:val="009D5B58"/>
    <w:rsid w:val="009F619A"/>
    <w:rsid w:val="009F6DDE"/>
    <w:rsid w:val="00A370A8"/>
    <w:rsid w:val="00AB6F61"/>
    <w:rsid w:val="00AC5C3C"/>
    <w:rsid w:val="00B933F2"/>
    <w:rsid w:val="00BB3478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1154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FE0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9D5B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9D5B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SHU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2021-09-28T02:46:00Z</dcterms:created>
  <dcterms:modified xsi:type="dcterms:W3CDTF">2021-09-28T03:48:00Z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